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7D63D4"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7D63D4"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D63D4"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w:t>
          </w:r>
          <w:proofErr w:type="spellStart"/>
          <w:r w:rsidR="00CA6170">
            <w:t>кс</w:t>
          </w:r>
          <w:r w:rsidR="000E316A">
            <w:t>_ОбщегоНазначенияКлиент</w:t>
          </w:r>
          <w:proofErr w:type="spellEnd"/>
          <w:r w:rsidR="000E316A">
            <w:t xml:space="preserve">, </w:t>
          </w:r>
          <w:proofErr w:type="spellStart"/>
          <w:r w:rsidR="00CA6170">
            <w:t>к</w:t>
          </w:r>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7D63D4"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7D63D4"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7.25pt" o:ole="">
                <v:imagedata r:id="rId17" o:title=""/>
              </v:shape>
              <o:OLEObject Type="Embed" ProgID="Package" ShapeID="_x0000_i1025" DrawAspect="Content" ObjectID="_1613921376"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w:t>
          </w:r>
          <w:proofErr w:type="spellStart"/>
          <w:r w:rsidR="00171022">
            <w:t>ника</w:t>
          </w:r>
          <w:proofErr w:type="spellEnd"/>
          <w:r w:rsidR="00171022">
            <w:t>» разработчика (как в почте) «</w:t>
          </w:r>
          <w:proofErr w:type="gramStart"/>
          <w:r w:rsidR="00171022" w:rsidRPr="00591944">
            <w:rPr>
              <w:lang w:val="en-US"/>
            </w:rPr>
            <w:t>p</w:t>
          </w:r>
          <w:r w:rsidR="00171022" w:rsidRPr="00171022">
            <w:t>.</w:t>
          </w:r>
          <w:proofErr w:type="spellStart"/>
          <w:r w:rsidR="00171022" w:rsidRPr="00591944">
            <w:rPr>
              <w:lang w:val="en-US"/>
            </w:rPr>
            <w:t>virich</w:t>
          </w:r>
          <w:proofErr w:type="spellEnd"/>
          <w:proofErr w:type="gramEnd"/>
          <w:r w:rsidR="00171022">
            <w:t>», даты изменений, номера задачи</w:t>
          </w:r>
          <w:r w:rsidR="004F4F93">
            <w:t xml:space="preserve"> в редмайн</w:t>
          </w:r>
          <w:bookmarkStart w:id="2" w:name="_GoBack"/>
          <w:bookmarkEnd w:id="2"/>
          <w:r w:rsidR="00171022">
            <w:t>,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w:t>
          </w:r>
          <w:proofErr w:type="gramStart"/>
          <w:r w:rsidRPr="00CF306B">
            <w:rPr>
              <w:b/>
            </w:rPr>
            <w:t>указывать  префикс</w:t>
          </w:r>
          <w:proofErr w:type="gramEnd"/>
          <w:r w:rsidRPr="00CF306B">
            <w:rPr>
              <w:b/>
            </w:rPr>
            <w:t xml:space="preserve"> проекта (например </w:t>
          </w:r>
          <w:r w:rsidRPr="00CF306B">
            <w:rPr>
              <w:b/>
              <w:lang w:val="en-US"/>
            </w:rPr>
            <w:t>BI-group_</w:t>
          </w:r>
          <w:r w:rsidRPr="00CF306B">
            <w:rPr>
              <w:b/>
            </w:rPr>
            <w:t>)</w:t>
          </w:r>
        </w:p>
        <w:p w:rsidR="00D37AD8" w:rsidRDefault="00171022" w:rsidP="00227DD3">
          <w:pPr>
            <w:pStyle w:val="aff4"/>
          </w:pPr>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F7558B">
            <w:t>Камала</w:t>
          </w:r>
          <w:proofErr w:type="spellEnd"/>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proofErr w:type="spellStart"/>
                <w:r w:rsidR="00F7558B">
                  <w:t>Камала</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lastRenderedPageBreak/>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25pt" o:ole="">
                <v:imagedata r:id="rId21" o:title=""/>
              </v:shape>
              <o:OLEObject Type="Embed" ProgID="Package" ShapeID="_x0000_i1026" DrawAspect="Content" ObjectID="_1613921377"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lastRenderedPageBreak/>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27" type="#_x0000_t75" style="width:97.5pt;height:17.25pt" o:ole="">
                <v:imagedata r:id="rId27" o:title=""/>
              </v:shape>
              <o:OLEObject Type="Embed" ProgID="Package" ShapeID="_x0000_i1027" DrawAspect="Content" ObjectID="_1613921378"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lastRenderedPageBreak/>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rsidR="001D6B80">
        <w:t>к</w:t>
      </w:r>
      <w:r>
        <w:t>с_Настройки</w:t>
      </w:r>
      <w:proofErr w:type="spellEnd"/>
      <w:r>
        <w:t>»,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w:t>
      </w:r>
      <w:proofErr w:type="spellStart"/>
      <w:r w:rsidR="0077398D" w:rsidRPr="0077398D">
        <w:t>Элементы.Список</w:t>
      </w:r>
      <w:proofErr w:type="spellEnd"/>
      <w:r w:rsidRPr="00253989">
        <w:t xml:space="preserve">);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Pr="00253989" w:rsidRDefault="00253989" w:rsidP="00253989">
      <w:pPr>
        <w:ind w:firstLine="720"/>
      </w:pPr>
    </w:p>
    <w:sectPr w:rsidR="00253989" w:rsidRPr="0025398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3D4" w:rsidRDefault="007D63D4">
      <w:pPr>
        <w:spacing w:after="0" w:line="240" w:lineRule="auto"/>
      </w:pPr>
      <w:r>
        <w:separator/>
      </w:r>
    </w:p>
  </w:endnote>
  <w:endnote w:type="continuationSeparator" w:id="0">
    <w:p w:rsidR="007D63D4" w:rsidRDefault="007D6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7D63D4">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4F4F93">
      <w:rPr>
        <w:noProof/>
        <w:color w:val="0070C0"/>
      </w:rPr>
      <w:t>11</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3D4" w:rsidRDefault="007D63D4">
      <w:pPr>
        <w:spacing w:after="0" w:line="240" w:lineRule="auto"/>
      </w:pPr>
      <w:r>
        <w:separator/>
      </w:r>
    </w:p>
  </w:footnote>
  <w:footnote w:type="continuationSeparator" w:id="0">
    <w:p w:rsidR="007D63D4" w:rsidRDefault="007D6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31FF"/>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76A27"/>
    <w:rsid w:val="004B7435"/>
    <w:rsid w:val="004C511F"/>
    <w:rsid w:val="004F4F93"/>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32D3E"/>
    <w:rsid w:val="00633B24"/>
    <w:rsid w:val="006429EC"/>
    <w:rsid w:val="00662CF5"/>
    <w:rsid w:val="00664593"/>
    <w:rsid w:val="0067188A"/>
    <w:rsid w:val="00684B74"/>
    <w:rsid w:val="006A34AA"/>
    <w:rsid w:val="006A637A"/>
    <w:rsid w:val="006B7355"/>
    <w:rsid w:val="006D4F80"/>
    <w:rsid w:val="006D5E9F"/>
    <w:rsid w:val="006F3D1C"/>
    <w:rsid w:val="00734BFA"/>
    <w:rsid w:val="00736285"/>
    <w:rsid w:val="00746389"/>
    <w:rsid w:val="0077398D"/>
    <w:rsid w:val="007904D8"/>
    <w:rsid w:val="007B156E"/>
    <w:rsid w:val="007B1572"/>
    <w:rsid w:val="007D63D4"/>
    <w:rsid w:val="00812EF4"/>
    <w:rsid w:val="00825FF3"/>
    <w:rsid w:val="008313F8"/>
    <w:rsid w:val="0084317D"/>
    <w:rsid w:val="008513A0"/>
    <w:rsid w:val="0087005A"/>
    <w:rsid w:val="00874B55"/>
    <w:rsid w:val="008829F5"/>
    <w:rsid w:val="00890F4D"/>
    <w:rsid w:val="008B6989"/>
    <w:rsid w:val="008D7080"/>
    <w:rsid w:val="008E1B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AF4BEB"/>
    <w:rsid w:val="00B36DBC"/>
    <w:rsid w:val="00B43798"/>
    <w:rsid w:val="00B553D2"/>
    <w:rsid w:val="00BA25F6"/>
    <w:rsid w:val="00BC6A01"/>
    <w:rsid w:val="00BC78BC"/>
    <w:rsid w:val="00C05711"/>
    <w:rsid w:val="00C16F28"/>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613B9"/>
    <w:rsid w:val="00F7558B"/>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E0CF4E"/>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523DB"/>
    <w:rsid w:val="0082791A"/>
    <w:rsid w:val="008C0260"/>
    <w:rsid w:val="00A97676"/>
    <w:rsid w:val="00AC6757"/>
    <w:rsid w:val="00B529EA"/>
    <w:rsid w:val="00DA36FC"/>
    <w:rsid w:val="00DA77FA"/>
    <w:rsid w:val="00E554BF"/>
    <w:rsid w:val="00E74684"/>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F35CC7A-B7EE-4A14-92AA-CCAEE1156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545</TotalTime>
  <Pages>1</Pages>
  <Words>2020</Words>
  <Characters>11520</Characters>
  <Application>Microsoft Office Word</Application>
  <DocSecurity>0</DocSecurity>
  <Lines>96</Lines>
  <Paragraphs>27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124</cp:revision>
  <dcterms:created xsi:type="dcterms:W3CDTF">2018-07-08T09:23:00Z</dcterms:created>
  <dcterms:modified xsi:type="dcterms:W3CDTF">2019-03-12T16:43:00Z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