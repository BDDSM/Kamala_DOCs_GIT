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F613B9"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F613B9"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F613B9"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(кс</w:t>
          </w:r>
          <w:r w:rsidR="000E316A">
            <w:t xml:space="preserve">_ОбщегоНазначенияКлиент, </w:t>
          </w:r>
          <w:r w:rsidR="00CA6170">
            <w:t>к</w:t>
          </w:r>
          <w:r w:rsidR="000E316A">
            <w:t>с_Регламентные</w:t>
          </w:r>
          <w:r w:rsidR="001700DC">
            <w:t>З</w:t>
          </w:r>
          <w:r w:rsidR="000E316A">
            <w:t>аданияСервер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F613B9"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F613B9" w:rsidP="003E01B1">
          <w:pPr>
            <w:rPr>
              <w:rStyle w:val="12"/>
              <w:caps w:val="0"/>
              <w:color w:val="auto"/>
              <w:spacing w:val="0"/>
              <w:sz w:val="20"/>
              <w:szCs w:val="20"/>
              <w:shd w:val="clear" w:color="auto" w:fill="auto"/>
            </w:rPr>
          </w:pPr>
          <w:hyperlink r:id="rId13" w:history="1">
            <w:r w:rsidR="003E01B1" w:rsidRPr="006134E0">
              <w:rPr>
                <w:rStyle w:val="af1"/>
              </w:rPr>
              <w:t>GIT Files</w:t>
            </w:r>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При добавлении новых объектов для ролей, у которых установлен флаг «Устанавливать права для новых объектов» (в типовых конфигурациях это ПолныеПрава),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Shift и Ctrl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Обязательно комментируем помещение версий в хранилище и ставим номер задачи редмайн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7.25pt" o:ole="">
                <v:imagedata r:id="rId17" o:title=""/>
              </v:shape>
              <o:OLEObject Type="Embed" ProgID="Package" ShapeID="_x0000_i1025" DrawAspect="Content" ObjectID="_1613811528"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«ника» разработчика (как в почте) «</w:t>
          </w:r>
          <w:r w:rsidR="00171022" w:rsidRPr="00591944">
            <w:rPr>
              <w:lang w:val="en-US"/>
            </w:rPr>
            <w:t>p</w:t>
          </w:r>
          <w:r w:rsidR="00171022" w:rsidRPr="00171022">
            <w:t>.</w:t>
          </w:r>
          <w:r w:rsidR="00171022" w:rsidRPr="00591944">
            <w:rPr>
              <w:lang w:val="en-US"/>
            </w:rPr>
            <w:t>virich</w:t>
          </w:r>
          <w:r w:rsidR="00171022">
            <w:t>», даты изменений, номера задачи,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указывать  префикс проекта (например </w:t>
          </w:r>
          <w:r w:rsidRPr="00CF306B">
            <w:rPr>
              <w:b/>
              <w:lang w:val="en-US"/>
            </w:rPr>
            <w:t>BI-group_</w:t>
          </w:r>
          <w:r w:rsidRPr="00CF306B">
            <w:rPr>
              <w:b/>
            </w:rPr>
            <w:t>)</w:t>
          </w:r>
        </w:p>
        <w:p w:rsidR="00D37AD8" w:rsidRDefault="00171022" w:rsidP="00227DD3">
          <w:pPr>
            <w:pStyle w:val="aff4"/>
          </w:pPr>
          <w:bookmarkStart w:id="2" w:name="_GoBack"/>
          <w:bookmarkEnd w:id="2"/>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r w:rsidR="00F7558B">
            <w:t>Камала</w:t>
          </w:r>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r w:rsidR="00F7558B">
                  <w:t>Камала</w:t>
                </w:r>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r w:rsidR="00F7558B">
                  <w:t>Камала</w:t>
                </w:r>
                <w:r>
                  <w:t xml:space="preserve">: </w:t>
                </w:r>
                <w:r>
                  <w:rPr>
                    <w:lang w:val="en-US"/>
                  </w:rPr>
                  <w:t>p.virich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lastRenderedPageBreak/>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25pt" o:ole="">
                <v:imagedata r:id="rId21" o:title=""/>
              </v:shape>
              <o:OLEObject Type="Embed" ProgID="Package" ShapeID="_x0000_i1026" DrawAspect="Content" ObjectID="_1613811529"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lastRenderedPageBreak/>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r w:rsidR="00110482" w:rsidRPr="00110482">
            <w:t>МодификацияКонфигурацииПереопределяемый</w:t>
          </w:r>
          <w:r w:rsidR="00110482">
            <w:t>.</w:t>
          </w:r>
          <w:r w:rsidR="00110482" w:rsidRPr="00110482">
            <w:t xml:space="preserve"> ПриСозданииНаСервере</w:t>
          </w:r>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27" type="#_x0000_t75" style="width:97.5pt;height:17.25pt" o:ole="">
                <v:imagedata r:id="rId27" o:title=""/>
              </v:shape>
              <o:OLEObject Type="Embed" ProgID="Package" ShapeID="_x0000_i1027" DrawAspect="Content" ObjectID="_1613811530"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r w:rsidR="007B1572">
        <w:t>ПолныеПрава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lastRenderedPageBreak/>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r w:rsidR="00A9603F" w:rsidRPr="00D372AA">
        <w:t>ПриНачалеРаботыСистемы</w:t>
      </w:r>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r w:rsidR="001D6B80">
        <w:t>к</w:t>
      </w:r>
      <w:r>
        <w:t>с_Настройки»,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ПриСозданииНаСервере" добавить вызов</w:t>
      </w:r>
      <w:r w:rsidR="008B6989">
        <w:br/>
      </w:r>
      <w:r w:rsidRPr="00253989">
        <w:t xml:space="preserve">    // СтандартныеПодсистемы.Печать</w:t>
      </w:r>
      <w:r w:rsidR="008B6989">
        <w:br/>
      </w:r>
      <w:r w:rsidRPr="00253989">
        <w:lastRenderedPageBreak/>
        <w:t xml:space="preserve">    УправлениеПечатью.ПриСозданииНаСервере(ЭтаФорма, Элементы.ПодменюПечать);</w:t>
      </w:r>
      <w:r w:rsidR="008B6989">
        <w:br/>
      </w:r>
      <w:r w:rsidRPr="00253989">
        <w:t xml:space="preserve">    // Конец СтандартныеПодсистемы.Печать</w:t>
      </w:r>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СтандартныеПодсистемы.Печать</w:t>
      </w:r>
      <w:r w:rsidR="008B6989">
        <w:br/>
      </w:r>
      <w:r w:rsidRPr="00253989">
        <w:t>&amp;НаКлиенте</w:t>
      </w:r>
      <w:r w:rsidR="008B6989">
        <w:br/>
      </w:r>
      <w:r w:rsidRPr="00253989">
        <w:t xml:space="preserve">Процедура Подключаемый_ВыполнитьКомандуПечати(Команда)    </w:t>
      </w:r>
      <w:r w:rsidR="008B6989">
        <w:br/>
      </w:r>
      <w:r w:rsidRPr="00253989">
        <w:t xml:space="preserve"> УправлениеПечатьюКлиент.ВыполнитьПодключаемуюКомандуПечати(Команда, ЭтаФорма, Объект);    </w:t>
      </w:r>
      <w:r w:rsidR="008B6989">
        <w:br/>
      </w:r>
      <w:r w:rsidRPr="00253989">
        <w:t>КонецПроцедуры</w:t>
      </w:r>
      <w:r w:rsidR="008B6989">
        <w:br/>
      </w:r>
      <w:r w:rsidRPr="00253989">
        <w:t>// Конец СтандартныеПодсистемы.Печать</w:t>
      </w:r>
    </w:p>
    <w:p w:rsidR="00253989" w:rsidRPr="00253989" w:rsidRDefault="00253989" w:rsidP="00253989">
      <w:pPr>
        <w:pStyle w:val="aff4"/>
        <w:numPr>
          <w:ilvl w:val="0"/>
          <w:numId w:val="17"/>
        </w:numPr>
      </w:pPr>
      <w:r w:rsidRPr="00253989">
        <w:t>Форма документа - добавить элемент формы группа "ПодменюПечать"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КомандыПечати - ТаблицаЗначен</w:t>
      </w:r>
      <w:r>
        <w:t>ий - состав полей см. в функции</w:t>
      </w:r>
      <w:r w:rsidRPr="00253989">
        <w:t>УправлениеПечатью.СоздатьКоллекциюКомандПечати</w:t>
      </w:r>
    </w:p>
    <w:p w:rsidR="00253989" w:rsidRPr="00253989" w:rsidRDefault="00253989" w:rsidP="00253989">
      <w:pPr>
        <w:pStyle w:val="aff4"/>
        <w:ind w:left="720"/>
      </w:pPr>
      <w:r w:rsidRPr="00253989">
        <w:t xml:space="preserve">Процедура ДобавитьКомандыПечати(КомандыПечати) Экспорт         </w:t>
      </w:r>
    </w:p>
    <w:p w:rsidR="00253989" w:rsidRPr="00253989" w:rsidRDefault="00253989" w:rsidP="003F0AD0">
      <w:pPr>
        <w:pStyle w:val="aff4"/>
        <w:ind w:left="720"/>
      </w:pPr>
      <w:r w:rsidRPr="00253989">
        <w:t>КонецПроцедуры</w:t>
      </w:r>
    </w:p>
    <w:p w:rsidR="00253989" w:rsidRPr="00253989" w:rsidRDefault="00253989" w:rsidP="003F0AD0">
      <w:pPr>
        <w:pStyle w:val="aff4"/>
        <w:ind w:left="720"/>
      </w:pPr>
      <w:r w:rsidRPr="00253989">
        <w:t xml:space="preserve">Процедура Печать(МассивОбъектов, ПараметрыПечати, КоллекцияПечатныхФорм, ОбъектыПечати, ПараметрыВывода) Экспорт    </w:t>
      </w:r>
    </w:p>
    <w:p w:rsidR="00253989" w:rsidRPr="00253989" w:rsidRDefault="00253989" w:rsidP="00253989">
      <w:pPr>
        <w:pStyle w:val="aff4"/>
        <w:ind w:left="720"/>
      </w:pPr>
      <w:r w:rsidRPr="00253989">
        <w:t>КонецПроцедуры</w:t>
      </w:r>
    </w:p>
    <w:p w:rsidR="00253989" w:rsidRPr="00253989" w:rsidRDefault="00253989" w:rsidP="00253989">
      <w:pPr>
        <w:pStyle w:val="aff4"/>
        <w:ind w:left="720"/>
      </w:pPr>
      <w:r w:rsidRPr="00253989">
        <w:t xml:space="preserve">#КонецОбласти </w:t>
      </w:r>
    </w:p>
    <w:p w:rsidR="00253989" w:rsidRPr="00253989" w:rsidRDefault="00253989" w:rsidP="00B54E81">
      <w:pPr>
        <w:pStyle w:val="aff4"/>
        <w:numPr>
          <w:ilvl w:val="0"/>
          <w:numId w:val="17"/>
        </w:numPr>
      </w:pPr>
      <w:r w:rsidRPr="00253989">
        <w:t>Общий модуль "УправлениеПечатьюПереопределяемый" Процедура ПриОпределенииОбъектовСКомандамиПечати</w:t>
      </w:r>
      <w:r w:rsidRPr="00253989">
        <w:br/>
        <w:t>добавить по аналогии нужные объекты</w:t>
      </w:r>
    </w:p>
    <w:p w:rsidR="00253989" w:rsidRPr="00253989" w:rsidRDefault="00253989" w:rsidP="00253989">
      <w:pPr>
        <w:pStyle w:val="aff4"/>
        <w:ind w:left="720"/>
      </w:pPr>
      <w:r w:rsidRPr="00253989">
        <w:t>например:</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"ПодменюПечать"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ПриСозданииНаСервере" добавить вызов    </w:t>
      </w:r>
      <w:r>
        <w:br/>
      </w:r>
      <w:r w:rsidRPr="00253989">
        <w:t>// СтандартныеПодсистемы.Печать</w:t>
      </w:r>
      <w:r>
        <w:br/>
      </w:r>
      <w:r w:rsidRPr="00253989">
        <w:t xml:space="preserve"> УправлениеПечатью.ПриСозданииНаСервере(ЭтаФорма, Элементы.ПодменюПечать);    </w:t>
      </w:r>
      <w:r>
        <w:br/>
      </w:r>
      <w:r w:rsidRPr="00253989">
        <w:t>// Конец СтандартныеПодсистемы.Печать</w:t>
      </w:r>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СтандартныеПодсистемы.Печать</w:t>
      </w:r>
      <w:r>
        <w:br/>
      </w:r>
      <w:r w:rsidRPr="00253989">
        <w:t>&amp;НаКлиенте</w:t>
      </w:r>
      <w:r>
        <w:t xml:space="preserve"> </w:t>
      </w:r>
      <w:r>
        <w:br/>
      </w:r>
      <w:r w:rsidRPr="00253989">
        <w:t xml:space="preserve">Процедура Подключаемый_ВыполнитьКомандуПечати(Команда)    </w:t>
      </w:r>
      <w:r>
        <w:br/>
      </w:r>
      <w:r w:rsidRPr="00253989">
        <w:t xml:space="preserve">  УправлениеПечатьюКлиент.ВыполнитьПодключаемуюКомандуПечати(Команда, ЭтаФорма, </w:t>
      </w:r>
      <w:r w:rsidR="0077398D" w:rsidRPr="0077398D">
        <w:t>Элементы.Список</w:t>
      </w:r>
      <w:r w:rsidRPr="00253989">
        <w:t>);    КонецПроцедуры</w:t>
      </w:r>
      <w:r>
        <w:br/>
      </w:r>
      <w:r w:rsidRPr="00253989">
        <w:t>// Конец СтандартныеПодсистемы.Печать</w:t>
      </w:r>
    </w:p>
    <w:p w:rsidR="00253989" w:rsidRPr="00253989" w:rsidRDefault="00253989" w:rsidP="00253989">
      <w:pPr>
        <w:ind w:firstLine="720"/>
      </w:pPr>
    </w:p>
    <w:sectPr w:rsidR="00253989" w:rsidRPr="0025398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3B9" w:rsidRDefault="00F613B9">
      <w:pPr>
        <w:spacing w:after="0" w:line="240" w:lineRule="auto"/>
      </w:pPr>
      <w:r>
        <w:separator/>
      </w:r>
    </w:p>
  </w:endnote>
  <w:endnote w:type="continuationSeparator" w:id="0">
    <w:p w:rsidR="00F613B9" w:rsidRDefault="00F61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F613B9">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2F783E">
      <w:rPr>
        <w:noProof/>
        <w:color w:val="0070C0"/>
      </w:rPr>
      <w:t>6</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3B9" w:rsidRDefault="00F613B9">
      <w:pPr>
        <w:spacing w:after="0" w:line="240" w:lineRule="auto"/>
      </w:pPr>
      <w:r>
        <w:separator/>
      </w:r>
    </w:p>
  </w:footnote>
  <w:footnote w:type="continuationSeparator" w:id="0">
    <w:p w:rsidR="00F613B9" w:rsidRDefault="00F61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31FF"/>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76A27"/>
    <w:rsid w:val="004B7435"/>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32D3E"/>
    <w:rsid w:val="00633B24"/>
    <w:rsid w:val="006429EC"/>
    <w:rsid w:val="00662CF5"/>
    <w:rsid w:val="00664593"/>
    <w:rsid w:val="0067188A"/>
    <w:rsid w:val="00684B74"/>
    <w:rsid w:val="006A34AA"/>
    <w:rsid w:val="006A637A"/>
    <w:rsid w:val="006B7355"/>
    <w:rsid w:val="006D4F80"/>
    <w:rsid w:val="006D5E9F"/>
    <w:rsid w:val="006F3D1C"/>
    <w:rsid w:val="00734BFA"/>
    <w:rsid w:val="00736285"/>
    <w:rsid w:val="00746389"/>
    <w:rsid w:val="0077398D"/>
    <w:rsid w:val="007904D8"/>
    <w:rsid w:val="007B156E"/>
    <w:rsid w:val="007B1572"/>
    <w:rsid w:val="00812EF4"/>
    <w:rsid w:val="00825FF3"/>
    <w:rsid w:val="008313F8"/>
    <w:rsid w:val="0084317D"/>
    <w:rsid w:val="008513A0"/>
    <w:rsid w:val="0087005A"/>
    <w:rsid w:val="00874B55"/>
    <w:rsid w:val="008829F5"/>
    <w:rsid w:val="00890F4D"/>
    <w:rsid w:val="008B6989"/>
    <w:rsid w:val="008D7080"/>
    <w:rsid w:val="008E1B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AF4BEB"/>
    <w:rsid w:val="00B36DBC"/>
    <w:rsid w:val="00B43798"/>
    <w:rsid w:val="00B553D2"/>
    <w:rsid w:val="00BA25F6"/>
    <w:rsid w:val="00BC6A01"/>
    <w:rsid w:val="00BC78BC"/>
    <w:rsid w:val="00C05711"/>
    <w:rsid w:val="00C16F28"/>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613B9"/>
    <w:rsid w:val="00F7558B"/>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A6BFF7"/>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523DB"/>
    <w:rsid w:val="0082791A"/>
    <w:rsid w:val="008C0260"/>
    <w:rsid w:val="00A97676"/>
    <w:rsid w:val="00AC6757"/>
    <w:rsid w:val="00B529EA"/>
    <w:rsid w:val="00DA36FC"/>
    <w:rsid w:val="00DA77FA"/>
    <w:rsid w:val="00E554BF"/>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EEF523F-2812-4684-B552-EBF76B50A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526</TotalTime>
  <Pages>11</Pages>
  <Words>2019</Words>
  <Characters>11511</Characters>
  <Application>Microsoft Office Word</Application>
  <DocSecurity>0</DocSecurity>
  <Lines>95</Lines>
  <Paragraphs>27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122</cp:revision>
  <dcterms:created xsi:type="dcterms:W3CDTF">2018-07-08T09:23:00Z</dcterms:created>
  <dcterms:modified xsi:type="dcterms:W3CDTF">2019-03-11T10:12:00Z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