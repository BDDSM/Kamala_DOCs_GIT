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3E542A"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3E542A"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3E542A"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B156E"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w:t>
          </w:r>
          <w:r w:rsidR="00CA6170">
            <w:t>ответствующих типовых модулей (</w:t>
          </w:r>
          <w:proofErr w:type="spellStart"/>
          <w:r w:rsidR="00CA6170">
            <w:t>кс</w:t>
          </w:r>
          <w:r w:rsidR="000E316A">
            <w:t>_ОбщегоНазначенияКлиент</w:t>
          </w:r>
          <w:proofErr w:type="spellEnd"/>
          <w:r w:rsidR="000E316A">
            <w:t xml:space="preserve">, </w:t>
          </w:r>
          <w:proofErr w:type="spellStart"/>
          <w:r w:rsidR="00CA6170">
            <w:t>к</w:t>
          </w:r>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3E542A" w:rsidP="003E01B1">
          <w:pPr>
            <w:pStyle w:val="aff4"/>
            <w:rPr>
              <w:rStyle w:val="12"/>
              <w:caps w:val="0"/>
              <w:color w:val="auto"/>
              <w:spacing w:val="0"/>
              <w:sz w:val="20"/>
              <w:szCs w:val="20"/>
              <w:shd w:val="clear" w:color="auto" w:fill="auto"/>
            </w:rPr>
          </w:pPr>
          <w:hyperlink r:id="rId12" w:history="1">
            <w:r w:rsidR="006220A1" w:rsidRPr="00CA6170">
              <w:rPr>
                <w:rStyle w:val="af1"/>
              </w:rPr>
              <w:t>Принципы разработки компании</w:t>
            </w:r>
          </w:hyperlink>
          <w:r w:rsidR="003E01B1">
            <w:rPr>
              <w:rStyle w:val="12"/>
              <w:caps w:val="0"/>
              <w:color w:val="auto"/>
              <w:spacing w:val="0"/>
              <w:sz w:val="20"/>
              <w:szCs w:val="20"/>
              <w:shd w:val="clear" w:color="auto" w:fill="auto"/>
            </w:rPr>
            <w:t xml:space="preserve"> - актуальная версия документа</w:t>
          </w:r>
        </w:p>
        <w:p w:rsidR="003E01B1" w:rsidRDefault="003E542A" w:rsidP="003E01B1">
          <w:pPr>
            <w:rPr>
              <w:rStyle w:val="12"/>
              <w:caps w:val="0"/>
              <w:color w:val="auto"/>
              <w:spacing w:val="0"/>
              <w:sz w:val="20"/>
              <w:szCs w:val="20"/>
              <w:shd w:val="clear" w:color="auto" w:fill="auto"/>
            </w:rPr>
          </w:pPr>
          <w:hyperlink r:id="rId13" w:history="1">
            <w:r w:rsidR="003E01B1" w:rsidRPr="006134E0">
              <w:rPr>
                <w:rStyle w:val="af1"/>
              </w:rPr>
              <w:t xml:space="preserve">GIT </w:t>
            </w:r>
            <w:proofErr w:type="spellStart"/>
            <w:r w:rsidR="003E01B1" w:rsidRPr="006134E0">
              <w:rPr>
                <w:rStyle w:val="af1"/>
              </w:rPr>
              <w:t>Files</w:t>
            </w:r>
            <w:proofErr w:type="spellEnd"/>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можно использовать упрощенную схему</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 xml:space="preserve">Обязательно комментируем помещение версий в хранилище и ставим номер задачи </w:t>
          </w:r>
          <w:proofErr w:type="spellStart"/>
          <w:r>
            <w:t>редмайн</w:t>
          </w:r>
          <w:proofErr w:type="spellEnd"/>
          <w:r>
            <w:t xml:space="preserve">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D37AD8"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5pt;height:17.3pt" o:ole="">
                <v:imagedata r:id="rId17" o:title=""/>
              </v:shape>
              <o:OLEObject Type="Embed" ProgID="Package" ShapeID="_x0000_i1025" DrawAspect="Content" ObjectID="_1603886171"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r w:rsidR="00F7558B">
            <w:rPr>
              <w:lang w:val="en-US"/>
            </w:rPr>
            <w:t>Kamala</w:t>
          </w:r>
          <w:r w:rsidR="00171022">
            <w:t>», знака двоеточия «:», «</w:t>
          </w:r>
          <w:proofErr w:type="spellStart"/>
          <w:r w:rsidR="00171022">
            <w:t>ника</w:t>
          </w:r>
          <w:proofErr w:type="spellEnd"/>
          <w:r w:rsidR="00171022">
            <w:t>» разработчика (как в почте) «</w:t>
          </w:r>
          <w:r w:rsidR="00171022" w:rsidRPr="00591944">
            <w:rPr>
              <w:lang w:val="en-US"/>
            </w:rPr>
            <w:t>p</w:t>
          </w:r>
          <w:r w:rsidR="00171022" w:rsidRPr="00171022">
            <w:t>.</w:t>
          </w:r>
          <w:proofErr w:type="spellStart"/>
          <w:r w:rsidR="00171022" w:rsidRPr="00591944">
            <w:rPr>
              <w:lang w:val="en-US"/>
            </w:rPr>
            <w:t>virich</w:t>
          </w:r>
          <w:proofErr w:type="spellEnd"/>
          <w:r w:rsidR="00171022">
            <w:t>», даты изменений, номера задачи, и произвольного комментария (не обязателен).</w:t>
          </w:r>
          <w:r w:rsidR="00171022">
            <w:br/>
            <w:t>Сначала комментируем измененный код, потом пишем свой.</w:t>
          </w:r>
          <w:r w:rsidR="00B553D2">
            <w:t xml:space="preserve"> Если это удаление кода то будет просто комментарий старого кода.</w:t>
          </w:r>
          <w:r w:rsidR="00171022">
            <w:br/>
          </w:r>
          <w:r w:rsidR="00B553D2">
            <w:rPr>
              <w:noProof/>
            </w:rPr>
            <w:drawing>
              <wp:inline distT="0" distB="0" distL="0" distR="0" wp14:anchorId="6B11FE21" wp14:editId="2C4F31C0">
                <wp:extent cx="5494020" cy="1016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144" cy="1021511"/>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w:t>
          </w:r>
          <w:r w:rsidR="00F7558B">
            <w:t>к</w:t>
          </w:r>
          <w:r>
            <w:t>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F7558B">
            <w:t>Камала</w:t>
          </w:r>
          <w:proofErr w:type="spellEnd"/>
          <w:r w:rsidR="00332385">
            <w:t>) если это новый объект метаданных</w:t>
          </w:r>
          <w:r>
            <w:t>, и ставим сокращенный комментарий.</w:t>
          </w:r>
          <w:r>
            <w:br/>
          </w:r>
          <w:r w:rsidR="005D188A">
            <w:rPr>
              <w:noProof/>
            </w:rPr>
            <w:drawing>
              <wp:inline distT="0" distB="0" distL="0" distR="0" wp14:anchorId="624D40CC" wp14:editId="290154F8">
                <wp:extent cx="1474947" cy="5225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7876" cy="544808"/>
                        </a:xfrm>
                        <a:prstGeom prst="rect">
                          <a:avLst/>
                        </a:prstGeom>
                      </pic:spPr>
                    </pic:pic>
                  </a:graphicData>
                </a:graphic>
              </wp:inline>
            </w:drawing>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F7558B">
                <w:pPr>
                  <w:cnfStyle w:val="000000000000" w:firstRow="0" w:lastRow="0" w:firstColumn="0" w:lastColumn="0" w:oddVBand="0" w:evenVBand="0" w:oddHBand="0" w:evenHBand="0" w:firstRowFirstColumn="0" w:firstRowLastColumn="0" w:lastRowFirstColumn="0" w:lastRowLastColumn="0"/>
                </w:pPr>
                <w:r>
                  <w:t>(</w:t>
                </w:r>
                <w:proofErr w:type="spellStart"/>
                <w:r w:rsidR="00F7558B">
                  <w:t>Камала</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rsidR="00F7558B">
                  <w:t>Камала</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F7558B">
                <w:pPr>
                  <w:cnfStyle w:val="000000100000" w:firstRow="0" w:lastRow="0" w:firstColumn="0" w:lastColumn="0" w:oddVBand="0" w:evenVBand="0" w:oddHBand="1" w:evenHBand="0" w:firstRowFirstColumn="0" w:firstRowLastColumn="0" w:lastRowFirstColumn="0" w:lastRowLastColumn="0"/>
                </w:pPr>
                <w:r>
                  <w:t>//</w:t>
                </w:r>
                <w:proofErr w:type="spellStart"/>
                <w:r w:rsidR="00F7558B">
                  <w:t>Камала</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pPr>
                <w:r>
                  <w:t>//</w:t>
                </w:r>
                <w:proofErr w:type="spellStart"/>
                <w:r w:rsidR="00F7558B">
                  <w:t>Камала</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0517B9"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r w:rsidR="000517B9">
            <w:br/>
          </w:r>
          <w:r w:rsidR="0067188A">
            <w:rPr>
              <w:noProof/>
            </w:rPr>
            <w:lastRenderedPageBreak/>
            <w:drawing>
              <wp:inline distT="0" distB="0" distL="0" distR="0" wp14:anchorId="495BFE51" wp14:editId="7AB1E512">
                <wp:extent cx="2552700" cy="215634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9256" cy="2170332"/>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004B7435" w:rsidRPr="006A637A">
            <w:rPr>
              <w:rStyle w:val="20"/>
              <w:caps w:val="0"/>
              <w:spacing w:val="0"/>
              <w:shd w:val="clear" w:color="auto" w:fill="auto"/>
            </w:rPr>
            <w:object w:dxaOrig="2370" w:dyaOrig="810">
              <v:shape id="_x0000_i1029" type="#_x0000_t75" style="width:57pt;height:20.1pt" o:ole="">
                <v:imagedata r:id="rId22" o:title=""/>
              </v:shape>
              <o:OLEObject Type="Embed" ProgID="Package" ShapeID="_x0000_i1029" DrawAspect="Content" ObjectID="_1603886172" r:id="rId23"/>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lastRenderedPageBreak/>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684B74" w:rsidRPr="00110482">
            <w:object w:dxaOrig="4545" w:dyaOrig="810">
              <v:shape id="_x0000_i1027" type="#_x0000_t75" style="width:97.7pt;height:17.3pt" o:ole="">
                <v:imagedata r:id="rId28" o:title=""/>
              </v:shape>
              <o:OLEObject Type="Embed" ProgID="Package" ShapeID="_x0000_i1027" DrawAspect="Content" ObjectID="_1603886173" r:id="rId29"/>
            </w:object>
          </w:r>
          <w:r w:rsidR="000812C4">
            <w:t xml:space="preserve">(с) </w:t>
          </w:r>
          <w:hyperlink r:id="rId30" w:history="1">
            <w:r w:rsidR="000812C4" w:rsidRPr="000812C4">
              <w:rPr>
                <w:rStyle w:val="af1"/>
              </w:rPr>
              <w:t>infostart.ru/304736</w:t>
            </w:r>
          </w:hyperlink>
          <w:r w:rsidR="00110482" w:rsidRPr="00591944">
            <w:t>)</w:t>
          </w:r>
        </w:p>
        <w:bookmarkStart w:id="2" w:name="_GoBack" w:displacedByCustomXml="next"/>
        <w:bookmarkEnd w:id="2" w:displacedByCustomXml="next"/>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B36DBC" w:rsidRDefault="00B36DBC" w:rsidP="00A9603F"/>
    <w:p w:rsidR="00A9603F" w:rsidRDefault="00A9603F" w:rsidP="00A9603F">
      <w:r>
        <w:lastRenderedPageBreak/>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proofErr w:type="spellStart"/>
      <w:proofErr w:type="gramStart"/>
      <w:r w:rsidR="00A9603F" w:rsidRPr="00D372AA">
        <w:t>ПриНачалеРаботыСистемы</w:t>
      </w:r>
      <w:proofErr w:type="spellEnd"/>
      <w:r w:rsidR="00A9603F">
        <w:t>(</w:t>
      </w:r>
      <w:proofErr w:type="gramEnd"/>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proofErr w:type="spellStart"/>
      <w:r w:rsidR="001D6B80">
        <w:t>к</w:t>
      </w:r>
      <w:r>
        <w:t>с_Настройки</w:t>
      </w:r>
      <w:proofErr w:type="spellEnd"/>
      <w:r>
        <w:t>», к значениям которого потом можем обращаться в коде и СКД в виде «</w:t>
      </w:r>
      <w:r w:rsidRPr="008F6E92">
        <w:rPr>
          <w:sz w:val="14"/>
        </w:rPr>
        <w:t>РегистрыСведений.</w:t>
      </w:r>
      <w:r w:rsidR="001D6B80">
        <w:rPr>
          <w:sz w:val="14"/>
        </w:rPr>
        <w:t>к</w:t>
      </w:r>
      <w:r w:rsidRPr="008F6E92">
        <w:rPr>
          <w:sz w:val="14"/>
        </w:rPr>
        <w:t>с_Настройки.ПолучитьНастройку(ПланыВидовХарактеристик.</w:t>
      </w:r>
      <w:r w:rsidR="001D6B80">
        <w:rPr>
          <w:sz w:val="14"/>
        </w:rPr>
        <w:t>к</w:t>
      </w:r>
      <w:r w:rsidRPr="008F6E92">
        <w:rPr>
          <w:sz w:val="14"/>
        </w:rPr>
        <w:t>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w:t>
      </w:r>
      <w:proofErr w:type="spellStart"/>
      <w:r w:rsidRPr="00253989">
        <w:t>ПриСозданииНаСервере</w:t>
      </w:r>
      <w:proofErr w:type="spellEnd"/>
      <w:r w:rsidRPr="00253989">
        <w:t>" добавить вызов</w:t>
      </w:r>
      <w:r w:rsidR="008B6989">
        <w:br/>
      </w:r>
      <w:r w:rsidRPr="00253989">
        <w:t xml:space="preserve">    // </w:t>
      </w:r>
      <w:proofErr w:type="spellStart"/>
      <w:r w:rsidRPr="00253989">
        <w:t>СтандартныеПодсистемы.Печать</w:t>
      </w:r>
      <w:proofErr w:type="spellEnd"/>
      <w:r w:rsidR="008B6989">
        <w:br/>
      </w:r>
      <w:r w:rsidRPr="00253989">
        <w:lastRenderedPageBreak/>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w:t>
      </w:r>
      <w:r w:rsidR="008B6989">
        <w:br/>
      </w:r>
      <w:r w:rsidRPr="00253989">
        <w:t xml:space="preserve">    // Конец </w:t>
      </w:r>
      <w:proofErr w:type="spellStart"/>
      <w:r w:rsidRPr="00253989">
        <w:t>СтандартныеПодсистемы.Печать</w:t>
      </w:r>
      <w:proofErr w:type="spellEnd"/>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xml:space="preserve">// </w:t>
      </w:r>
      <w:proofErr w:type="spellStart"/>
      <w:r w:rsidRPr="00253989">
        <w:t>СтандартныеПодсистемы.Печать</w:t>
      </w:r>
      <w:proofErr w:type="spellEnd"/>
      <w:r w:rsidR="008B6989">
        <w:br/>
      </w:r>
      <w:r w:rsidRPr="00253989">
        <w:t>&amp;</w:t>
      </w:r>
      <w:proofErr w:type="spellStart"/>
      <w:r w:rsidRPr="00253989">
        <w:t>НаКлиенте</w:t>
      </w:r>
      <w:proofErr w:type="spellEnd"/>
      <w:r w:rsidR="008B6989">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rsidR="008B6989">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Объект);    </w:t>
      </w:r>
      <w:r w:rsidR="008B6989">
        <w:br/>
      </w:r>
      <w:proofErr w:type="spellStart"/>
      <w:r w:rsidRPr="00253989">
        <w:t>КонецПроцедуры</w:t>
      </w:r>
      <w:proofErr w:type="spellEnd"/>
      <w:r w:rsidR="008B6989">
        <w:br/>
      </w:r>
      <w:r w:rsidRPr="00253989">
        <w:t xml:space="preserve">// Конец </w:t>
      </w:r>
      <w:proofErr w:type="spellStart"/>
      <w:r w:rsidRPr="00253989">
        <w:t>СтандартныеПодсистемы.Печать</w:t>
      </w:r>
      <w:proofErr w:type="spellEnd"/>
    </w:p>
    <w:p w:rsidR="00253989" w:rsidRPr="00253989" w:rsidRDefault="00253989" w:rsidP="00253989">
      <w:pPr>
        <w:pStyle w:val="aff4"/>
        <w:numPr>
          <w:ilvl w:val="0"/>
          <w:numId w:val="17"/>
        </w:numPr>
      </w:pPr>
      <w:r w:rsidRPr="00253989">
        <w:t>Форма документа - добавить элемент формы группа "</w:t>
      </w:r>
      <w:proofErr w:type="spellStart"/>
      <w:r w:rsidRPr="00253989">
        <w:t>ПодменюПечать</w:t>
      </w:r>
      <w:proofErr w:type="spellEnd"/>
      <w:r w:rsidRPr="00253989">
        <w:t>"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xml:space="preserve">//   </w:t>
      </w:r>
      <w:proofErr w:type="spellStart"/>
      <w:r w:rsidRPr="00253989">
        <w:t>КомандыПечати</w:t>
      </w:r>
      <w:proofErr w:type="spellEnd"/>
      <w:r w:rsidRPr="00253989">
        <w:t xml:space="preserve"> - </w:t>
      </w:r>
      <w:proofErr w:type="spellStart"/>
      <w:r w:rsidRPr="00253989">
        <w:t>ТаблицаЗначен</w:t>
      </w:r>
      <w:r>
        <w:t>ий</w:t>
      </w:r>
      <w:proofErr w:type="spellEnd"/>
      <w:r>
        <w:t xml:space="preserve"> - состав полей см. в </w:t>
      </w:r>
      <w:proofErr w:type="spellStart"/>
      <w:r>
        <w:t>функции</w:t>
      </w:r>
      <w:r w:rsidRPr="00253989">
        <w:t>УправлениеПечатью.СоздатьКоллекциюКомандПечати</w:t>
      </w:r>
      <w:proofErr w:type="spellEnd"/>
    </w:p>
    <w:p w:rsidR="00253989" w:rsidRPr="00253989" w:rsidRDefault="00253989" w:rsidP="00253989">
      <w:pPr>
        <w:pStyle w:val="aff4"/>
        <w:ind w:left="720"/>
      </w:pPr>
      <w:r w:rsidRPr="00253989">
        <w:t xml:space="preserve">Процедура </w:t>
      </w:r>
      <w:proofErr w:type="spellStart"/>
      <w:r w:rsidRPr="00253989">
        <w:t>ДобавитьКомандыПечати</w:t>
      </w:r>
      <w:proofErr w:type="spellEnd"/>
      <w:r w:rsidRPr="00253989">
        <w:t>(</w:t>
      </w:r>
      <w:proofErr w:type="spellStart"/>
      <w:r w:rsidRPr="00253989">
        <w:t>КомандыПечати</w:t>
      </w:r>
      <w:proofErr w:type="spellEnd"/>
      <w:r w:rsidRPr="00253989">
        <w:t xml:space="preserve">) Экспорт         </w:t>
      </w:r>
    </w:p>
    <w:p w:rsidR="00253989" w:rsidRPr="00253989" w:rsidRDefault="00253989" w:rsidP="003F0AD0">
      <w:pPr>
        <w:pStyle w:val="aff4"/>
        <w:ind w:left="720"/>
      </w:pPr>
      <w:proofErr w:type="spellStart"/>
      <w:r w:rsidRPr="00253989">
        <w:t>КонецПроцедуры</w:t>
      </w:r>
      <w:proofErr w:type="spellEnd"/>
    </w:p>
    <w:p w:rsidR="00253989" w:rsidRPr="00253989" w:rsidRDefault="00253989" w:rsidP="003F0AD0">
      <w:pPr>
        <w:pStyle w:val="aff4"/>
        <w:ind w:left="720"/>
      </w:pPr>
      <w:r w:rsidRPr="00253989">
        <w:t xml:space="preserve">Процедура </w:t>
      </w:r>
      <w:proofErr w:type="gramStart"/>
      <w:r w:rsidRPr="00253989">
        <w:t>Печать(</w:t>
      </w:r>
      <w:proofErr w:type="spellStart"/>
      <w:proofErr w:type="gramEnd"/>
      <w:r w:rsidRPr="00253989">
        <w:t>МассивОбъектов</w:t>
      </w:r>
      <w:proofErr w:type="spellEnd"/>
      <w:r w:rsidRPr="00253989">
        <w:t xml:space="preserve">, </w:t>
      </w:r>
      <w:proofErr w:type="spellStart"/>
      <w:r w:rsidRPr="00253989">
        <w:t>ПараметрыПечати</w:t>
      </w:r>
      <w:proofErr w:type="spellEnd"/>
      <w:r w:rsidRPr="00253989">
        <w:t xml:space="preserve">, </w:t>
      </w:r>
      <w:proofErr w:type="spellStart"/>
      <w:r w:rsidRPr="00253989">
        <w:t>КоллекцияПечатныхФорм</w:t>
      </w:r>
      <w:proofErr w:type="spellEnd"/>
      <w:r w:rsidRPr="00253989">
        <w:t xml:space="preserve">, </w:t>
      </w:r>
      <w:proofErr w:type="spellStart"/>
      <w:r w:rsidRPr="00253989">
        <w:t>ОбъектыПечати</w:t>
      </w:r>
      <w:proofErr w:type="spellEnd"/>
      <w:r w:rsidRPr="00253989">
        <w:t xml:space="preserve">, </w:t>
      </w:r>
      <w:proofErr w:type="spellStart"/>
      <w:r w:rsidRPr="00253989">
        <w:t>ПараметрыВывода</w:t>
      </w:r>
      <w:proofErr w:type="spellEnd"/>
      <w:r w:rsidRPr="00253989">
        <w:t xml:space="preserve">) Экспорт    </w:t>
      </w:r>
    </w:p>
    <w:p w:rsidR="00253989" w:rsidRPr="00253989" w:rsidRDefault="00253989" w:rsidP="00253989">
      <w:pPr>
        <w:pStyle w:val="aff4"/>
        <w:ind w:left="720"/>
      </w:pPr>
      <w:proofErr w:type="spellStart"/>
      <w:r w:rsidRPr="00253989">
        <w:t>КонецПроцедуры</w:t>
      </w:r>
      <w:proofErr w:type="spellEnd"/>
    </w:p>
    <w:p w:rsidR="00253989" w:rsidRPr="00253989" w:rsidRDefault="00253989" w:rsidP="00253989">
      <w:pPr>
        <w:pStyle w:val="aff4"/>
        <w:ind w:left="720"/>
      </w:pPr>
      <w:r w:rsidRPr="00253989">
        <w:t>#</w:t>
      </w:r>
      <w:proofErr w:type="spellStart"/>
      <w:r w:rsidRPr="00253989">
        <w:t>КонецОбласти</w:t>
      </w:r>
      <w:proofErr w:type="spellEnd"/>
      <w:r w:rsidRPr="00253989">
        <w:t xml:space="preserve"> </w:t>
      </w:r>
    </w:p>
    <w:p w:rsidR="00253989" w:rsidRPr="00253989" w:rsidRDefault="00253989" w:rsidP="00B54E81">
      <w:pPr>
        <w:pStyle w:val="aff4"/>
        <w:numPr>
          <w:ilvl w:val="0"/>
          <w:numId w:val="17"/>
        </w:numPr>
      </w:pPr>
      <w:r w:rsidRPr="00253989">
        <w:t>Общий модуль "</w:t>
      </w:r>
      <w:proofErr w:type="spellStart"/>
      <w:r w:rsidRPr="00253989">
        <w:t>УправлениеПечатьюПереопределяемый</w:t>
      </w:r>
      <w:proofErr w:type="spellEnd"/>
      <w:r w:rsidRPr="00253989">
        <w:t xml:space="preserve">" Процедура </w:t>
      </w:r>
      <w:proofErr w:type="spellStart"/>
      <w:r w:rsidRPr="00253989">
        <w:t>ПриОпределенииОбъектовСКомандамиПечати</w:t>
      </w:r>
      <w:proofErr w:type="spellEnd"/>
      <w:r w:rsidRPr="00253989">
        <w:br/>
        <w:t>добавить по аналогии нужные объекты</w:t>
      </w:r>
    </w:p>
    <w:p w:rsidR="00253989" w:rsidRPr="00253989" w:rsidRDefault="00253989" w:rsidP="00253989">
      <w:pPr>
        <w:pStyle w:val="aff4"/>
        <w:ind w:left="720"/>
      </w:pPr>
      <w:proofErr w:type="gramStart"/>
      <w:r w:rsidRPr="00253989">
        <w:t>например</w:t>
      </w:r>
      <w:proofErr w:type="gramEnd"/>
      <w:r w:rsidRPr="00253989">
        <w:t>:</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w:t>
      </w:r>
      <w:proofErr w:type="spellStart"/>
      <w:r w:rsidRPr="00253989">
        <w:t>ПодменюПечать</w:t>
      </w:r>
      <w:proofErr w:type="spellEnd"/>
      <w:r w:rsidRPr="00253989">
        <w:t>"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w:t>
      </w:r>
      <w:proofErr w:type="spellStart"/>
      <w:r w:rsidRPr="00253989">
        <w:t>ПриСозданииНаСервере</w:t>
      </w:r>
      <w:proofErr w:type="spellEnd"/>
      <w:r w:rsidRPr="00253989">
        <w:t xml:space="preserve">" добавить вызов    </w:t>
      </w:r>
      <w:r>
        <w:br/>
      </w:r>
      <w:r w:rsidRPr="00253989">
        <w:t xml:space="preserve">// </w:t>
      </w:r>
      <w:proofErr w:type="spellStart"/>
      <w:r w:rsidRPr="00253989">
        <w:t>СтандартныеПодсистемы.Печать</w:t>
      </w:r>
      <w:proofErr w:type="spellEnd"/>
      <w:r>
        <w:br/>
      </w:r>
      <w:r w:rsidRPr="00253989">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 xml:space="preserve">);    </w:t>
      </w:r>
      <w:r>
        <w:br/>
      </w:r>
      <w:r w:rsidRPr="00253989">
        <w:t xml:space="preserve">// Конец </w:t>
      </w:r>
      <w:proofErr w:type="spellStart"/>
      <w:r w:rsidRPr="00253989">
        <w:t>СтандартныеПодсистемы.Печать</w:t>
      </w:r>
      <w:proofErr w:type="spellEnd"/>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xml:space="preserve">// </w:t>
      </w:r>
      <w:proofErr w:type="spellStart"/>
      <w:r w:rsidRPr="00253989">
        <w:t>СтандартныеПодсистемы.Печать</w:t>
      </w:r>
      <w:proofErr w:type="spellEnd"/>
      <w:r>
        <w:br/>
      </w:r>
      <w:r w:rsidRPr="00253989">
        <w:t>&amp;</w:t>
      </w:r>
      <w:proofErr w:type="spellStart"/>
      <w:r w:rsidRPr="00253989">
        <w:t>НаКлиенте</w:t>
      </w:r>
      <w:proofErr w:type="spellEnd"/>
      <w:r>
        <w:t xml:space="preserve"> </w:t>
      </w:r>
      <w:r>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w:t>
      </w:r>
      <w:proofErr w:type="spellStart"/>
      <w:r w:rsidR="0077398D" w:rsidRPr="0077398D">
        <w:t>Элементы.Список</w:t>
      </w:r>
      <w:proofErr w:type="spellEnd"/>
      <w:r w:rsidRPr="00253989">
        <w:t xml:space="preserve">);    </w:t>
      </w:r>
      <w:proofErr w:type="spellStart"/>
      <w:r w:rsidRPr="00253989">
        <w:t>КонецПроцедуры</w:t>
      </w:r>
      <w:proofErr w:type="spellEnd"/>
      <w:r>
        <w:br/>
      </w:r>
      <w:r w:rsidRPr="00253989">
        <w:t xml:space="preserve">// Конец </w:t>
      </w:r>
      <w:proofErr w:type="spellStart"/>
      <w:r w:rsidRPr="00253989">
        <w:t>СтандартныеПодсистемы.Печать</w:t>
      </w:r>
      <w:proofErr w:type="spellEnd"/>
    </w:p>
    <w:p w:rsidR="00253989" w:rsidRPr="00253989" w:rsidRDefault="00253989" w:rsidP="00253989">
      <w:pPr>
        <w:ind w:firstLine="720"/>
      </w:pPr>
    </w:p>
    <w:sectPr w:rsidR="00253989" w:rsidRPr="00253989" w:rsidSect="00DE2D21">
      <w:footerReference w:type="default" r:id="rId40"/>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42A" w:rsidRDefault="003E542A">
      <w:pPr>
        <w:spacing w:after="0" w:line="240" w:lineRule="auto"/>
      </w:pPr>
      <w:r>
        <w:separator/>
      </w:r>
    </w:p>
  </w:endnote>
  <w:endnote w:type="continuationSeparator" w:id="0">
    <w:p w:rsidR="003E542A" w:rsidRDefault="003E5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3E542A">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8-07-08T00:00:00Z">
          <w:dateFormat w:val="MMMM yyyy"/>
          <w:lid w:val="ru-RU"/>
          <w:storeMappedDataAs w:val="dateTime"/>
          <w:calendar w:val="gregorian"/>
        </w:date>
      </w:sdtPr>
      <w:sdtEndPr/>
      <w:sdtContent>
        <w:r w:rsidR="004B7435">
          <w:rPr>
            <w:color w:val="0070C0"/>
          </w:rPr>
          <w:t>июль 2018</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4B7435">
      <w:rPr>
        <w:noProof/>
        <w:color w:val="0070C0"/>
      </w:rPr>
      <w:t>10</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42A" w:rsidRDefault="003E542A">
      <w:pPr>
        <w:spacing w:after="0" w:line="240" w:lineRule="auto"/>
      </w:pPr>
      <w:r>
        <w:separator/>
      </w:r>
    </w:p>
  </w:footnote>
  <w:footnote w:type="continuationSeparator" w:id="0">
    <w:p w:rsidR="003E542A" w:rsidRDefault="003E54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5"/>
  </w:num>
  <w:num w:numId="3">
    <w:abstractNumId w:val="7"/>
  </w:num>
  <w:num w:numId="4">
    <w:abstractNumId w:val="17"/>
  </w:num>
  <w:num w:numId="5">
    <w:abstractNumId w:val="0"/>
  </w:num>
  <w:num w:numId="6">
    <w:abstractNumId w:val="14"/>
  </w:num>
  <w:num w:numId="7">
    <w:abstractNumId w:val="9"/>
  </w:num>
  <w:num w:numId="8">
    <w:abstractNumId w:val="11"/>
  </w:num>
  <w:num w:numId="9">
    <w:abstractNumId w:val="3"/>
  </w:num>
  <w:num w:numId="10">
    <w:abstractNumId w:val="15"/>
  </w:num>
  <w:num w:numId="11">
    <w:abstractNumId w:val="4"/>
  </w:num>
  <w:num w:numId="12">
    <w:abstractNumId w:val="1"/>
  </w:num>
  <w:num w:numId="13">
    <w:abstractNumId w:val="10"/>
  </w:num>
  <w:num w:numId="14">
    <w:abstractNumId w:val="13"/>
  </w:num>
  <w:num w:numId="15">
    <w:abstractNumId w:val="8"/>
  </w:num>
  <w:num w:numId="16">
    <w:abstractNumId w:val="16"/>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103C6"/>
    <w:rsid w:val="000517B9"/>
    <w:rsid w:val="00055973"/>
    <w:rsid w:val="00076CE4"/>
    <w:rsid w:val="000812C4"/>
    <w:rsid w:val="00095591"/>
    <w:rsid w:val="00095E93"/>
    <w:rsid w:val="000976BE"/>
    <w:rsid w:val="000D5B3B"/>
    <w:rsid w:val="000E316A"/>
    <w:rsid w:val="00110482"/>
    <w:rsid w:val="001120E8"/>
    <w:rsid w:val="001127E1"/>
    <w:rsid w:val="0016375D"/>
    <w:rsid w:val="001700DC"/>
    <w:rsid w:val="00171022"/>
    <w:rsid w:val="00180479"/>
    <w:rsid w:val="00184D72"/>
    <w:rsid w:val="00191D00"/>
    <w:rsid w:val="001B787A"/>
    <w:rsid w:val="001C130F"/>
    <w:rsid w:val="001D6B80"/>
    <w:rsid w:val="001F6125"/>
    <w:rsid w:val="001F65FE"/>
    <w:rsid w:val="00212212"/>
    <w:rsid w:val="00231B75"/>
    <w:rsid w:val="002334F2"/>
    <w:rsid w:val="002361BA"/>
    <w:rsid w:val="00253989"/>
    <w:rsid w:val="00283329"/>
    <w:rsid w:val="00295A4D"/>
    <w:rsid w:val="002A4004"/>
    <w:rsid w:val="002B6A94"/>
    <w:rsid w:val="002E13F9"/>
    <w:rsid w:val="002E220C"/>
    <w:rsid w:val="002F0866"/>
    <w:rsid w:val="002F1E46"/>
    <w:rsid w:val="00305FD7"/>
    <w:rsid w:val="00322C95"/>
    <w:rsid w:val="00323E3D"/>
    <w:rsid w:val="00332385"/>
    <w:rsid w:val="003329C8"/>
    <w:rsid w:val="003334B5"/>
    <w:rsid w:val="00347B87"/>
    <w:rsid w:val="00363D92"/>
    <w:rsid w:val="00386720"/>
    <w:rsid w:val="00391C9C"/>
    <w:rsid w:val="003B3D46"/>
    <w:rsid w:val="003E01B1"/>
    <w:rsid w:val="003E542A"/>
    <w:rsid w:val="003F0AD0"/>
    <w:rsid w:val="004059DB"/>
    <w:rsid w:val="004123BC"/>
    <w:rsid w:val="0041687A"/>
    <w:rsid w:val="0043179C"/>
    <w:rsid w:val="00441B89"/>
    <w:rsid w:val="00476A27"/>
    <w:rsid w:val="004B7435"/>
    <w:rsid w:val="004C511F"/>
    <w:rsid w:val="005072C6"/>
    <w:rsid w:val="00513CF1"/>
    <w:rsid w:val="00520337"/>
    <w:rsid w:val="00524BB4"/>
    <w:rsid w:val="00536238"/>
    <w:rsid w:val="00590584"/>
    <w:rsid w:val="00591944"/>
    <w:rsid w:val="005C1C4C"/>
    <w:rsid w:val="005D188A"/>
    <w:rsid w:val="005D5ACB"/>
    <w:rsid w:val="005F16C6"/>
    <w:rsid w:val="00610E39"/>
    <w:rsid w:val="006134E0"/>
    <w:rsid w:val="006220A1"/>
    <w:rsid w:val="00632D3E"/>
    <w:rsid w:val="00633B24"/>
    <w:rsid w:val="006429EC"/>
    <w:rsid w:val="00662CF5"/>
    <w:rsid w:val="00664593"/>
    <w:rsid w:val="0067188A"/>
    <w:rsid w:val="00684B74"/>
    <w:rsid w:val="006A34AA"/>
    <w:rsid w:val="006A637A"/>
    <w:rsid w:val="006B7355"/>
    <w:rsid w:val="006D4F80"/>
    <w:rsid w:val="006D5E9F"/>
    <w:rsid w:val="00736285"/>
    <w:rsid w:val="00746389"/>
    <w:rsid w:val="0077398D"/>
    <w:rsid w:val="007904D8"/>
    <w:rsid w:val="007B156E"/>
    <w:rsid w:val="007B1572"/>
    <w:rsid w:val="00812EF4"/>
    <w:rsid w:val="00825FF3"/>
    <w:rsid w:val="008313F8"/>
    <w:rsid w:val="0084317D"/>
    <w:rsid w:val="008513A0"/>
    <w:rsid w:val="0087005A"/>
    <w:rsid w:val="00874B55"/>
    <w:rsid w:val="008829F5"/>
    <w:rsid w:val="00890F4D"/>
    <w:rsid w:val="008B6989"/>
    <w:rsid w:val="008D7080"/>
    <w:rsid w:val="008F2209"/>
    <w:rsid w:val="008F6E92"/>
    <w:rsid w:val="009441C6"/>
    <w:rsid w:val="0095779F"/>
    <w:rsid w:val="009A52A3"/>
    <w:rsid w:val="009B184D"/>
    <w:rsid w:val="009D5293"/>
    <w:rsid w:val="009F14C0"/>
    <w:rsid w:val="00A1232F"/>
    <w:rsid w:val="00A13943"/>
    <w:rsid w:val="00A26552"/>
    <w:rsid w:val="00A714C1"/>
    <w:rsid w:val="00A9603F"/>
    <w:rsid w:val="00AD5244"/>
    <w:rsid w:val="00B36DBC"/>
    <w:rsid w:val="00B43798"/>
    <w:rsid w:val="00B553D2"/>
    <w:rsid w:val="00BA25F6"/>
    <w:rsid w:val="00BC6A01"/>
    <w:rsid w:val="00BC78BC"/>
    <w:rsid w:val="00C05711"/>
    <w:rsid w:val="00C16F28"/>
    <w:rsid w:val="00C51ECF"/>
    <w:rsid w:val="00C67ECA"/>
    <w:rsid w:val="00C8614C"/>
    <w:rsid w:val="00CA6170"/>
    <w:rsid w:val="00CD37C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7558B"/>
    <w:rsid w:val="00F96F08"/>
    <w:rsid w:val="00FA1171"/>
    <w:rsid w:val="00FA42E0"/>
    <w:rsid w:val="00FB3FA3"/>
    <w:rsid w:val="00FD4C0A"/>
    <w:rsid w:val="00FD5081"/>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Kamala_DOC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github.com/PavelVir/Kamala_DOCs_GIT/blob/master/DOCs/%D0%9F%D1%80%D0%B8%D0%BD%D1%86%D0%B8%D0%BF%D1%8B%20%D1%80%D0%B0%D0%B7%D1%80%D0%B0%D0%B1%D0%BE%D1%82%D0%BA%D0%B8%20%D0%BA%D0%BE%D0%BC%D0%BF%D0%B0%D0%BD%D0%B8%D0%B8%20%D0%9A%D0%B0%D0%BC%D0%B0%D0%BB%D0%B0.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oleObject" Target="embeddings/oleObject3.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infostart.ru/public/304736/" TargetMode="External"/><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2B22FC"/>
    <w:rsid w:val="00304C58"/>
    <w:rsid w:val="00342F74"/>
    <w:rsid w:val="00441525"/>
    <w:rsid w:val="007523DB"/>
    <w:rsid w:val="0082791A"/>
    <w:rsid w:val="008C0260"/>
    <w:rsid w:val="00A97676"/>
    <w:rsid w:val="00AC6757"/>
    <w:rsid w:val="00DA36FC"/>
    <w:rsid w:val="00DA77FA"/>
    <w:rsid w:val="00E554BF"/>
    <w:rsid w:val="00EA395C"/>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2018-07-08T00:00:00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3F72D64-5089-4E07-8A7C-CC648FF32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511</TotalTime>
  <Pages>11</Pages>
  <Words>1981</Words>
  <Characters>11292</Characters>
  <Application>Microsoft Office Word</Application>
  <DocSecurity>0</DocSecurity>
  <Lines>94</Lines>
  <Paragraphs>26</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109</cp:revision>
  <dcterms:created xsi:type="dcterms:W3CDTF">2018-07-08T09:23:00Z</dcterms:created>
  <dcterms:modified xsi:type="dcterms:W3CDTF">2018-11-16T13:10:00Z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